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CF49D" w14:textId="526B7A57" w:rsidR="00F06125" w:rsidRPr="007A46C1" w:rsidRDefault="007C12D6" w:rsidP="00F06125">
      <w:pPr>
        <w:spacing w:before="240" w:after="60" w:line="360" w:lineRule="auto"/>
        <w:jc w:val="center"/>
        <w:rPr>
          <w:rFonts w:ascii="Segoe UI" w:hAnsi="Segoe UI" w:cs="Segoe UI"/>
          <w:b/>
          <w:bCs/>
          <w:sz w:val="20"/>
          <w:szCs w:val="20"/>
        </w:rPr>
      </w:pPr>
      <w:r w:rsidRPr="007A46C1">
        <w:rPr>
          <w:rFonts w:ascii="Segoe UI" w:hAnsi="Segoe UI" w:cs="Segoe UI"/>
          <w:b/>
          <w:bCs/>
          <w:sz w:val="20"/>
          <w:szCs w:val="20"/>
        </w:rPr>
        <w:t>İSG</w:t>
      </w:r>
      <w:r w:rsidR="00D21872">
        <w:rPr>
          <w:rFonts w:ascii="Segoe UI" w:hAnsi="Segoe UI" w:cs="Segoe UI"/>
          <w:b/>
          <w:bCs/>
          <w:sz w:val="20"/>
          <w:szCs w:val="20"/>
        </w:rPr>
        <w:t xml:space="preserve"> OFİS</w:t>
      </w:r>
      <w:r w:rsidRPr="007A46C1">
        <w:rPr>
          <w:rFonts w:ascii="Segoe UI" w:hAnsi="Segoe UI" w:cs="Segoe UI"/>
          <w:b/>
          <w:bCs/>
          <w:sz w:val="20"/>
          <w:szCs w:val="20"/>
        </w:rPr>
        <w:t xml:space="preserve"> </w:t>
      </w:r>
      <w:r w:rsidR="00D21872">
        <w:rPr>
          <w:rFonts w:ascii="Segoe UI" w:hAnsi="Segoe UI" w:cs="Segoe UI"/>
          <w:b/>
          <w:bCs/>
          <w:sz w:val="20"/>
          <w:szCs w:val="20"/>
        </w:rPr>
        <w:t>PERSONELİ</w:t>
      </w:r>
      <w:r w:rsidRPr="007A46C1">
        <w:rPr>
          <w:rFonts w:ascii="Segoe UI" w:hAnsi="Segoe UI" w:cs="Segoe UI"/>
          <w:b/>
          <w:bCs/>
          <w:sz w:val="20"/>
          <w:szCs w:val="20"/>
        </w:rPr>
        <w:t xml:space="preserve"> ATAMA YAZISI</w:t>
      </w:r>
    </w:p>
    <w:p w14:paraId="098748B9" w14:textId="0CE64FCF" w:rsidR="00F06125" w:rsidRPr="007A46C1" w:rsidRDefault="00F06125" w:rsidP="00F06125">
      <w:pPr>
        <w:jc w:val="both"/>
        <w:rPr>
          <w:rFonts w:ascii="Segoe UI" w:hAnsi="Segoe UI" w:cs="Segoe UI"/>
          <w:sz w:val="20"/>
          <w:szCs w:val="20"/>
        </w:rPr>
      </w:pPr>
      <w:r w:rsidRPr="007A46C1">
        <w:rPr>
          <w:rFonts w:ascii="Segoe UI" w:hAnsi="Segoe UI" w:cs="Segoe UI"/>
          <w:sz w:val="20"/>
          <w:szCs w:val="20"/>
        </w:rPr>
        <w:t>30.06.2012 tarih ve 28339 sayılı Resmi Gazete ’de yayımlanarak yürürlüğe giren “6331 sayılı İş Sağlığı ve Güvenliği Kanunu”</w:t>
      </w:r>
      <w:r w:rsidR="00D21872">
        <w:rPr>
          <w:rFonts w:ascii="Segoe UI" w:hAnsi="Segoe UI" w:cs="Segoe UI"/>
          <w:sz w:val="20"/>
          <w:szCs w:val="20"/>
        </w:rPr>
        <w:t xml:space="preserve"> </w:t>
      </w:r>
      <w:proofErr w:type="gramStart"/>
      <w:r w:rsidRPr="007A46C1">
        <w:rPr>
          <w:rFonts w:ascii="Segoe UI" w:hAnsi="Segoe UI" w:cs="Segoe UI"/>
          <w:sz w:val="20"/>
          <w:szCs w:val="20"/>
        </w:rPr>
        <w:t>gereği  …</w:t>
      </w:r>
      <w:proofErr w:type="gramEnd"/>
      <w:r w:rsidRPr="007A46C1">
        <w:rPr>
          <w:rFonts w:ascii="Segoe UI" w:hAnsi="Segoe UI" w:cs="Segoe UI"/>
          <w:sz w:val="20"/>
          <w:szCs w:val="20"/>
        </w:rPr>
        <w:t>……………. Proje faaliyetleri sırasındaki iş sağlığı ve güvenliği</w:t>
      </w:r>
      <w:r w:rsidR="00D21872">
        <w:rPr>
          <w:rFonts w:ascii="Segoe UI" w:hAnsi="Segoe UI" w:cs="Segoe UI"/>
          <w:sz w:val="20"/>
          <w:szCs w:val="20"/>
        </w:rPr>
        <w:t xml:space="preserve"> ile ilgili evrak ve dokümantasyonun hazırlanması, İşveren firma ile paylaşılması ve arşivlenmesi</w:t>
      </w:r>
      <w:r w:rsidRPr="007A46C1">
        <w:rPr>
          <w:rFonts w:ascii="Segoe UI" w:hAnsi="Segoe UI" w:cs="Segoe UI"/>
          <w:sz w:val="20"/>
          <w:szCs w:val="20"/>
        </w:rPr>
        <w:t xml:space="preserve"> çalışmaları kapsamında işveren/İşveren Vekili adına hareket e</w:t>
      </w:r>
      <w:r w:rsidR="0034191C" w:rsidRPr="007A46C1">
        <w:rPr>
          <w:rFonts w:ascii="Segoe UI" w:hAnsi="Segoe UI" w:cs="Segoe UI"/>
          <w:sz w:val="20"/>
          <w:szCs w:val="20"/>
        </w:rPr>
        <w:t>tmesi</w:t>
      </w:r>
      <w:r w:rsidRPr="007A46C1">
        <w:rPr>
          <w:rFonts w:ascii="Segoe UI" w:hAnsi="Segoe UI" w:cs="Segoe UI"/>
          <w:sz w:val="20"/>
          <w:szCs w:val="20"/>
        </w:rPr>
        <w:t>, işin ve işyerinin yönetiminde görev al</w:t>
      </w:r>
      <w:r w:rsidR="0034191C" w:rsidRPr="007A46C1">
        <w:rPr>
          <w:rFonts w:ascii="Segoe UI" w:hAnsi="Segoe UI" w:cs="Segoe UI"/>
          <w:sz w:val="20"/>
          <w:szCs w:val="20"/>
        </w:rPr>
        <w:t>ması</w:t>
      </w:r>
      <w:r w:rsidRPr="007A46C1">
        <w:rPr>
          <w:rFonts w:ascii="Segoe UI" w:hAnsi="Segoe UI" w:cs="Segoe UI"/>
          <w:sz w:val="20"/>
          <w:szCs w:val="20"/>
        </w:rPr>
        <w:t xml:space="preserve"> </w:t>
      </w:r>
      <w:r w:rsidR="0034191C" w:rsidRPr="007A46C1">
        <w:rPr>
          <w:rFonts w:ascii="Segoe UI" w:hAnsi="Segoe UI" w:cs="Segoe UI"/>
          <w:sz w:val="20"/>
          <w:szCs w:val="20"/>
        </w:rPr>
        <w:t xml:space="preserve">amacıyla </w:t>
      </w:r>
      <w:r w:rsidRPr="007A46C1">
        <w:rPr>
          <w:rFonts w:ascii="Segoe UI" w:hAnsi="Segoe UI" w:cs="Segoe UI"/>
          <w:sz w:val="20"/>
          <w:szCs w:val="20"/>
        </w:rPr>
        <w:t xml:space="preserve">siz atanmış bulunmaktasınız. </w:t>
      </w:r>
    </w:p>
    <w:tbl>
      <w:tblPr>
        <w:tblStyle w:val="TabloKlavuzu"/>
        <w:tblW w:w="10799" w:type="dxa"/>
        <w:tblLook w:val="04A0" w:firstRow="1" w:lastRow="0" w:firstColumn="1" w:lastColumn="0" w:noHBand="0" w:noVBand="1"/>
      </w:tblPr>
      <w:tblGrid>
        <w:gridCol w:w="4466"/>
        <w:gridCol w:w="6333"/>
      </w:tblGrid>
      <w:tr w:rsidR="00D21872" w:rsidRPr="00266BBB" w14:paraId="03E0BE60" w14:textId="77777777" w:rsidTr="00D21872">
        <w:trPr>
          <w:trHeight w:val="298"/>
        </w:trPr>
        <w:tc>
          <w:tcPr>
            <w:tcW w:w="4466" w:type="dxa"/>
            <w:shd w:val="clear" w:color="auto" w:fill="BFBFBF" w:themeFill="background1" w:themeFillShade="BF"/>
            <w:vAlign w:val="center"/>
          </w:tcPr>
          <w:p w14:paraId="05911F9E" w14:textId="77777777" w:rsidR="00D21872" w:rsidRPr="00266BBB" w:rsidRDefault="00D21872" w:rsidP="0040746B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266BBB">
              <w:rPr>
                <w:rFonts w:ascii="Segoe UI" w:hAnsi="Segoe UI" w:cs="Segoe UI"/>
                <w:sz w:val="21"/>
                <w:szCs w:val="21"/>
              </w:rPr>
              <w:t>SSK İşyeri No</w:t>
            </w:r>
          </w:p>
        </w:tc>
        <w:tc>
          <w:tcPr>
            <w:tcW w:w="6333" w:type="dxa"/>
            <w:shd w:val="clear" w:color="auto" w:fill="BFBFBF" w:themeFill="background1" w:themeFillShade="BF"/>
            <w:vAlign w:val="center"/>
          </w:tcPr>
          <w:p w14:paraId="2B76B3E9" w14:textId="77777777" w:rsidR="00D21872" w:rsidRPr="00266BBB" w:rsidRDefault="00D21872" w:rsidP="0040746B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266BBB">
              <w:rPr>
                <w:rFonts w:ascii="Segoe UI" w:hAnsi="Segoe UI" w:cs="Segoe UI"/>
                <w:sz w:val="21"/>
                <w:szCs w:val="21"/>
              </w:rPr>
              <w:t>Şirket Adı</w:t>
            </w:r>
          </w:p>
        </w:tc>
      </w:tr>
      <w:tr w:rsidR="00D21872" w:rsidRPr="00266BBB" w14:paraId="4E93418A" w14:textId="77777777" w:rsidTr="00D21872">
        <w:trPr>
          <w:trHeight w:val="298"/>
        </w:trPr>
        <w:tc>
          <w:tcPr>
            <w:tcW w:w="4466" w:type="dxa"/>
            <w:vAlign w:val="center"/>
          </w:tcPr>
          <w:p w14:paraId="5FF41C59" w14:textId="5DBAFBB7" w:rsidR="00D21872" w:rsidRPr="00266BBB" w:rsidRDefault="00C815FE" w:rsidP="0040746B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 w:rsidRPr="00C815FE">
              <w:rPr>
                <w:rFonts w:ascii="Segoe UI" w:hAnsi="Segoe UI" w:cs="Segoe UI"/>
                <w:sz w:val="21"/>
                <w:szCs w:val="21"/>
              </w:rPr>
              <w:t xml:space="preserve">2 3314 01 01 1038177 057 01 </w:t>
            </w:r>
            <w:proofErr w:type="gramStart"/>
            <w:r w:rsidRPr="00C815FE">
              <w:rPr>
                <w:rFonts w:ascii="Segoe UI" w:hAnsi="Segoe UI" w:cs="Segoe UI"/>
                <w:sz w:val="21"/>
                <w:szCs w:val="21"/>
              </w:rPr>
              <w:t>50 -</w:t>
            </w:r>
            <w:proofErr w:type="gramEnd"/>
            <w:r w:rsidRPr="00C815FE">
              <w:rPr>
                <w:rFonts w:ascii="Segoe UI" w:hAnsi="Segoe UI" w:cs="Segoe UI"/>
                <w:sz w:val="21"/>
                <w:szCs w:val="21"/>
              </w:rPr>
              <w:t xml:space="preserve"> 000</w:t>
            </w:r>
          </w:p>
        </w:tc>
        <w:tc>
          <w:tcPr>
            <w:tcW w:w="6333" w:type="dxa"/>
            <w:vAlign w:val="center"/>
          </w:tcPr>
          <w:p w14:paraId="32F07A5E" w14:textId="5B264AA3" w:rsidR="00D21872" w:rsidRPr="00266BBB" w:rsidRDefault="00C815FE" w:rsidP="0040746B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ÖZ ÇELİK </w:t>
            </w:r>
            <w:proofErr w:type="gramStart"/>
            <w:r>
              <w:rPr>
                <w:rFonts w:ascii="Segoe UI" w:hAnsi="Segoe UI" w:cs="Segoe UI"/>
                <w:sz w:val="21"/>
                <w:szCs w:val="21"/>
              </w:rPr>
              <w:t>ELEKTRİK -</w:t>
            </w:r>
            <w:proofErr w:type="gramEnd"/>
            <w:r>
              <w:rPr>
                <w:rFonts w:ascii="Segoe UI" w:hAnsi="Segoe UI" w:cs="Segoe UI"/>
                <w:sz w:val="21"/>
                <w:szCs w:val="21"/>
              </w:rPr>
              <w:t xml:space="preserve"> HÜSEYİN ÇELİK</w:t>
            </w:r>
          </w:p>
        </w:tc>
      </w:tr>
      <w:tr w:rsidR="00D21872" w:rsidRPr="00266BBB" w14:paraId="16584C55" w14:textId="77777777" w:rsidTr="00D21872">
        <w:trPr>
          <w:trHeight w:val="298"/>
        </w:trPr>
        <w:tc>
          <w:tcPr>
            <w:tcW w:w="4466" w:type="dxa"/>
            <w:vAlign w:val="center"/>
          </w:tcPr>
          <w:p w14:paraId="0246195D" w14:textId="77777777" w:rsidR="00D21872" w:rsidRPr="00266BBB" w:rsidRDefault="00D21872" w:rsidP="0040746B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  <w:tc>
          <w:tcPr>
            <w:tcW w:w="6333" w:type="dxa"/>
            <w:vAlign w:val="center"/>
          </w:tcPr>
          <w:p w14:paraId="5647AA2C" w14:textId="77777777" w:rsidR="00D21872" w:rsidRPr="00266BBB" w:rsidRDefault="00D21872" w:rsidP="0040746B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</w:p>
        </w:tc>
      </w:tr>
    </w:tbl>
    <w:p w14:paraId="50E81B80" w14:textId="77777777" w:rsidR="00F06125" w:rsidRPr="007A46C1" w:rsidRDefault="00F06125" w:rsidP="00F06125">
      <w:pPr>
        <w:jc w:val="both"/>
        <w:rPr>
          <w:rFonts w:ascii="Segoe UI" w:eastAsia="Times New Roman" w:hAnsi="Segoe UI" w:cs="Segoe UI"/>
          <w:sz w:val="20"/>
          <w:szCs w:val="20"/>
        </w:rPr>
      </w:pPr>
      <w:r w:rsidRPr="007A46C1">
        <w:rPr>
          <w:rFonts w:ascii="Segoe UI" w:hAnsi="Segoe UI" w:cs="Segoe UI"/>
          <w:sz w:val="20"/>
          <w:szCs w:val="20"/>
        </w:rPr>
        <w:t xml:space="preserve">                              </w:t>
      </w:r>
    </w:p>
    <w:p w14:paraId="411593E0" w14:textId="0DC9CAE3" w:rsidR="00F06125" w:rsidRPr="007A46C1" w:rsidRDefault="00F06125" w:rsidP="0034191C">
      <w:pPr>
        <w:jc w:val="center"/>
        <w:rPr>
          <w:rFonts w:ascii="Segoe UI" w:hAnsi="Segoe UI" w:cs="Segoe UI"/>
          <w:b/>
          <w:sz w:val="20"/>
          <w:szCs w:val="20"/>
          <w:u w:val="single"/>
        </w:rPr>
      </w:pPr>
      <w:r w:rsidRPr="007A46C1">
        <w:rPr>
          <w:rFonts w:ascii="Segoe UI" w:hAnsi="Segoe UI" w:cs="Segoe UI"/>
          <w:b/>
          <w:sz w:val="20"/>
          <w:szCs w:val="20"/>
          <w:u w:val="single"/>
        </w:rPr>
        <w:t>GÖREV VE SORUMLULUKLAR</w:t>
      </w:r>
    </w:p>
    <w:p w14:paraId="1F0AE608" w14:textId="64861BBA" w:rsidR="00F06125" w:rsidRPr="007A46C1" w:rsidRDefault="00D21872" w:rsidP="0034191C">
      <w:pPr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Ofis</w:t>
      </w:r>
      <w:r w:rsidR="00F06125" w:rsidRPr="007A46C1">
        <w:rPr>
          <w:rFonts w:ascii="Segoe UI" w:hAnsi="Segoe UI" w:cs="Segoe UI"/>
          <w:sz w:val="20"/>
          <w:szCs w:val="20"/>
        </w:rPr>
        <w:t xml:space="preserve"> İSG </w:t>
      </w:r>
      <w:r>
        <w:rPr>
          <w:rFonts w:ascii="Segoe UI" w:hAnsi="Segoe UI" w:cs="Segoe UI"/>
          <w:sz w:val="20"/>
          <w:szCs w:val="20"/>
        </w:rPr>
        <w:t>Personeli</w:t>
      </w:r>
      <w:r w:rsidR="00F06125" w:rsidRPr="007A46C1">
        <w:rPr>
          <w:rFonts w:ascii="Segoe UI" w:hAnsi="Segoe UI" w:cs="Segoe UI"/>
          <w:sz w:val="20"/>
          <w:szCs w:val="20"/>
        </w:rPr>
        <w:t>;</w:t>
      </w:r>
      <w:r w:rsidR="0034191C" w:rsidRPr="007A46C1">
        <w:rPr>
          <w:rFonts w:ascii="Segoe UI" w:hAnsi="Segoe UI" w:cs="Segoe UI"/>
          <w:sz w:val="20"/>
          <w:szCs w:val="20"/>
        </w:rPr>
        <w:t xml:space="preserve"> </w:t>
      </w:r>
      <w:r w:rsidR="00F06125" w:rsidRPr="007A46C1">
        <w:rPr>
          <w:rFonts w:ascii="Segoe UI" w:hAnsi="Segoe UI" w:cs="Segoe UI"/>
          <w:sz w:val="20"/>
          <w:szCs w:val="20"/>
        </w:rPr>
        <w:t>İşveren</w:t>
      </w:r>
      <w:r w:rsidR="0034191C" w:rsidRPr="007A46C1">
        <w:rPr>
          <w:rFonts w:ascii="Segoe UI" w:hAnsi="Segoe UI" w:cs="Segoe UI"/>
          <w:sz w:val="20"/>
          <w:szCs w:val="20"/>
        </w:rPr>
        <w:t>/ İşveren vekili</w:t>
      </w:r>
      <w:r w:rsidR="00F06125" w:rsidRPr="007A46C1">
        <w:rPr>
          <w:rFonts w:ascii="Segoe UI" w:hAnsi="Segoe UI" w:cs="Segoe UI"/>
          <w:sz w:val="20"/>
          <w:szCs w:val="20"/>
        </w:rPr>
        <w:t xml:space="preserve"> adına</w:t>
      </w:r>
      <w:r>
        <w:rPr>
          <w:rFonts w:ascii="Segoe UI" w:hAnsi="Segoe UI" w:cs="Segoe UI"/>
          <w:sz w:val="20"/>
          <w:szCs w:val="20"/>
        </w:rPr>
        <w:t xml:space="preserve"> görev aldığı proje faaliyetleri kapsamında hazırlanacak İş Sağlığı ve Güvenliği ile ilgili tüm dokümantasyonun düzenli şekilde arşivlenmesi İşveren vekili ile </w:t>
      </w:r>
      <w:proofErr w:type="spellStart"/>
      <w:r>
        <w:rPr>
          <w:rFonts w:ascii="Segoe UI" w:hAnsi="Segoe UI" w:cs="Segoe UI"/>
          <w:sz w:val="20"/>
          <w:szCs w:val="20"/>
        </w:rPr>
        <w:t>İşveren’in</w:t>
      </w:r>
      <w:proofErr w:type="spellEnd"/>
      <w:r>
        <w:rPr>
          <w:rFonts w:ascii="Segoe UI" w:hAnsi="Segoe UI" w:cs="Segoe UI"/>
          <w:sz w:val="20"/>
          <w:szCs w:val="20"/>
        </w:rPr>
        <w:t xml:space="preserve"> belirlediği </w:t>
      </w:r>
      <w:proofErr w:type="spellStart"/>
      <w:r>
        <w:rPr>
          <w:rFonts w:ascii="Segoe UI" w:hAnsi="Segoe UI" w:cs="Segoe UI"/>
          <w:sz w:val="20"/>
          <w:szCs w:val="20"/>
        </w:rPr>
        <w:t>yöntmelerle</w:t>
      </w:r>
      <w:proofErr w:type="spellEnd"/>
      <w:r>
        <w:rPr>
          <w:rFonts w:ascii="Segoe UI" w:hAnsi="Segoe UI" w:cs="Segoe UI"/>
          <w:sz w:val="20"/>
          <w:szCs w:val="20"/>
        </w:rPr>
        <w:t xml:space="preserve"> paylaşılması, denetimlerde denetçilere gösterilmesi</w:t>
      </w:r>
      <w:r w:rsidR="00F06125" w:rsidRPr="007A46C1">
        <w:rPr>
          <w:rFonts w:ascii="Segoe UI" w:hAnsi="Segoe UI" w:cs="Segoe UI"/>
          <w:sz w:val="20"/>
          <w:szCs w:val="20"/>
        </w:rPr>
        <w:t xml:space="preserve"> ile görevlidir.</w:t>
      </w:r>
      <w:r w:rsidR="00F06125" w:rsidRPr="007A46C1">
        <w:rPr>
          <w:rFonts w:ascii="Segoe UI" w:hAnsi="Segoe UI" w:cs="Segoe UI"/>
          <w:sz w:val="20"/>
          <w:szCs w:val="20"/>
        </w:rPr>
        <w:tab/>
      </w:r>
    </w:p>
    <w:p w14:paraId="00CBBE67" w14:textId="76249E8B" w:rsidR="00F06125" w:rsidRPr="007A46C1" w:rsidRDefault="00F06125" w:rsidP="0034191C">
      <w:pPr>
        <w:jc w:val="both"/>
        <w:rPr>
          <w:rFonts w:ascii="Segoe UI" w:hAnsi="Segoe UI" w:cs="Segoe UI"/>
          <w:sz w:val="20"/>
          <w:szCs w:val="20"/>
        </w:rPr>
      </w:pPr>
      <w:r w:rsidRPr="007A46C1">
        <w:rPr>
          <w:rFonts w:ascii="Segoe UI" w:hAnsi="Segoe UI" w:cs="Segoe UI"/>
          <w:sz w:val="20"/>
          <w:szCs w:val="20"/>
        </w:rPr>
        <w:t>Görev, yetki ve sorumluluklarınız kapsamında gerekli çalışmalarınızı yapmanız hususunda gereğini rica ederim.</w:t>
      </w:r>
    </w:p>
    <w:p w14:paraId="618E8D6D" w14:textId="77777777" w:rsidR="00523434" w:rsidRPr="007A46C1" w:rsidRDefault="00EC6CAC" w:rsidP="00013301">
      <w:pPr>
        <w:tabs>
          <w:tab w:val="left" w:pos="8520"/>
        </w:tabs>
        <w:spacing w:before="240" w:after="60" w:line="360" w:lineRule="auto"/>
        <w:rPr>
          <w:rFonts w:ascii="Arial" w:hAnsi="Arial" w:cs="Arial"/>
          <w:b/>
          <w:sz w:val="20"/>
          <w:szCs w:val="20"/>
          <w:u w:val="single"/>
        </w:rPr>
      </w:pPr>
      <w:r w:rsidRPr="007A46C1">
        <w:rPr>
          <w:rFonts w:ascii="Arial" w:hAnsi="Arial" w:cs="Arial"/>
          <w:b/>
          <w:sz w:val="20"/>
          <w:szCs w:val="20"/>
          <w:u w:val="single"/>
        </w:rPr>
        <w:t>TEBLİĞ EDEN</w:t>
      </w:r>
    </w:p>
    <w:p w14:paraId="34D47BC5" w14:textId="77777777" w:rsidR="00523434" w:rsidRPr="007A46C1" w:rsidRDefault="00EC6CAC" w:rsidP="00013301">
      <w:pPr>
        <w:tabs>
          <w:tab w:val="left" w:pos="8520"/>
        </w:tabs>
        <w:spacing w:before="240" w:after="60" w:line="360" w:lineRule="auto"/>
        <w:rPr>
          <w:rFonts w:ascii="Arial" w:hAnsi="Arial" w:cs="Arial"/>
          <w:sz w:val="20"/>
          <w:szCs w:val="20"/>
        </w:rPr>
      </w:pPr>
      <w:r w:rsidRPr="007A46C1">
        <w:rPr>
          <w:rFonts w:ascii="Arial" w:hAnsi="Arial" w:cs="Arial"/>
          <w:sz w:val="20"/>
          <w:szCs w:val="20"/>
        </w:rPr>
        <w:t>Adı Soyadı:</w:t>
      </w:r>
    </w:p>
    <w:p w14:paraId="569D00FE" w14:textId="77777777" w:rsidR="00523434" w:rsidRPr="007A46C1" w:rsidRDefault="00EC6CAC" w:rsidP="00013301">
      <w:pPr>
        <w:tabs>
          <w:tab w:val="left" w:pos="6780"/>
        </w:tabs>
        <w:spacing w:before="240" w:after="60" w:line="360" w:lineRule="auto"/>
        <w:rPr>
          <w:rFonts w:ascii="Arial" w:hAnsi="Arial" w:cs="Arial"/>
          <w:sz w:val="20"/>
          <w:szCs w:val="20"/>
        </w:rPr>
      </w:pPr>
      <w:r w:rsidRPr="007A46C1">
        <w:rPr>
          <w:rFonts w:ascii="Arial" w:hAnsi="Arial" w:cs="Arial"/>
          <w:sz w:val="20"/>
          <w:szCs w:val="20"/>
        </w:rPr>
        <w:t>İmza:</w:t>
      </w:r>
    </w:p>
    <w:p w14:paraId="603BF49A" w14:textId="77777777" w:rsidR="00523434" w:rsidRPr="007A46C1" w:rsidRDefault="00EC6CAC" w:rsidP="00013301">
      <w:pPr>
        <w:spacing w:before="240" w:after="60" w:line="360" w:lineRule="auto"/>
        <w:rPr>
          <w:rFonts w:ascii="Arial" w:hAnsi="Arial" w:cs="Arial"/>
          <w:sz w:val="20"/>
          <w:szCs w:val="20"/>
        </w:rPr>
      </w:pPr>
      <w:r w:rsidRPr="007A46C1">
        <w:rPr>
          <w:rFonts w:ascii="Arial" w:hAnsi="Arial" w:cs="Arial"/>
          <w:sz w:val="20"/>
          <w:szCs w:val="20"/>
        </w:rPr>
        <w:t>Tarih:</w:t>
      </w:r>
    </w:p>
    <w:p w14:paraId="2BDBAF56" w14:textId="1969DAC4" w:rsidR="00523434" w:rsidRPr="007A46C1" w:rsidRDefault="00EC6CAC" w:rsidP="00013301">
      <w:pPr>
        <w:spacing w:before="240" w:after="60" w:line="360" w:lineRule="auto"/>
        <w:jc w:val="both"/>
        <w:rPr>
          <w:rFonts w:ascii="Arial" w:hAnsi="Arial" w:cs="Arial"/>
          <w:sz w:val="20"/>
          <w:szCs w:val="20"/>
        </w:rPr>
      </w:pPr>
      <w:r w:rsidRPr="007A46C1">
        <w:rPr>
          <w:rFonts w:ascii="Arial" w:hAnsi="Arial" w:cs="Arial"/>
          <w:sz w:val="20"/>
          <w:szCs w:val="20"/>
        </w:rPr>
        <w:t xml:space="preserve">......./………/………. </w:t>
      </w:r>
      <w:proofErr w:type="gramStart"/>
      <w:r w:rsidRPr="007A46C1">
        <w:rPr>
          <w:rFonts w:ascii="Arial" w:hAnsi="Arial" w:cs="Arial"/>
          <w:sz w:val="20"/>
          <w:szCs w:val="20"/>
        </w:rPr>
        <w:t>tarihi</w:t>
      </w:r>
      <w:proofErr w:type="gramEnd"/>
      <w:r w:rsidRPr="007A46C1">
        <w:rPr>
          <w:rFonts w:ascii="Arial" w:hAnsi="Arial" w:cs="Arial"/>
          <w:sz w:val="20"/>
          <w:szCs w:val="20"/>
        </w:rPr>
        <w:t xml:space="preserve"> itibarıyla </w:t>
      </w:r>
      <w:r w:rsidR="0034191C" w:rsidRPr="007A46C1">
        <w:rPr>
          <w:rFonts w:ascii="Arial" w:hAnsi="Arial" w:cs="Arial"/>
          <w:sz w:val="20"/>
          <w:szCs w:val="20"/>
        </w:rPr>
        <w:t xml:space="preserve">yukarıda kısaca belirtilen görev, yetki ve sorumluluklarıyla </w:t>
      </w:r>
      <w:r w:rsidR="0034191C" w:rsidRPr="007A46C1">
        <w:rPr>
          <w:rFonts w:ascii="Arial" w:hAnsi="Arial" w:cs="Arial"/>
          <w:b/>
          <w:bCs/>
          <w:sz w:val="20"/>
          <w:szCs w:val="20"/>
        </w:rPr>
        <w:t>“</w:t>
      </w:r>
      <w:r w:rsidR="00D21872">
        <w:rPr>
          <w:rFonts w:ascii="Arial" w:hAnsi="Arial" w:cs="Arial"/>
          <w:b/>
          <w:bCs/>
          <w:sz w:val="20"/>
          <w:szCs w:val="20"/>
        </w:rPr>
        <w:t xml:space="preserve">Ofis </w:t>
      </w:r>
      <w:r w:rsidRPr="007A46C1">
        <w:rPr>
          <w:rFonts w:ascii="Arial" w:hAnsi="Arial" w:cs="Arial"/>
          <w:b/>
          <w:bCs/>
          <w:sz w:val="20"/>
          <w:szCs w:val="20"/>
        </w:rPr>
        <w:t xml:space="preserve">İSG </w:t>
      </w:r>
      <w:r w:rsidR="00D21872">
        <w:rPr>
          <w:rFonts w:ascii="Arial" w:hAnsi="Arial" w:cs="Arial"/>
          <w:b/>
          <w:bCs/>
          <w:sz w:val="20"/>
          <w:szCs w:val="20"/>
        </w:rPr>
        <w:t>Personeli</w:t>
      </w:r>
      <w:r w:rsidRPr="007A46C1">
        <w:rPr>
          <w:rFonts w:ascii="Arial" w:hAnsi="Arial" w:cs="Arial"/>
          <w:b/>
          <w:bCs/>
          <w:sz w:val="20"/>
          <w:szCs w:val="20"/>
        </w:rPr>
        <w:t>”</w:t>
      </w:r>
      <w:r w:rsidRPr="007A46C1">
        <w:rPr>
          <w:rFonts w:ascii="Arial" w:hAnsi="Arial" w:cs="Arial"/>
          <w:sz w:val="20"/>
          <w:szCs w:val="20"/>
        </w:rPr>
        <w:t xml:space="preserve"> görevinde bulunacağım tarafıma tebliğ edilmiştir. Yukarıda belirtilen görev ve sorumlulukları okuyup anladığımı taahhüt ederim.                                                                                                            </w:t>
      </w:r>
    </w:p>
    <w:p w14:paraId="25E252A1" w14:textId="77777777" w:rsidR="00523434" w:rsidRPr="007A46C1" w:rsidRDefault="00EC6CAC" w:rsidP="00013301">
      <w:pPr>
        <w:spacing w:before="240" w:after="60" w:line="360" w:lineRule="auto"/>
        <w:jc w:val="both"/>
        <w:rPr>
          <w:rFonts w:ascii="Arial" w:hAnsi="Arial" w:cs="Arial"/>
          <w:sz w:val="20"/>
          <w:szCs w:val="20"/>
        </w:rPr>
      </w:pPr>
      <w:r w:rsidRPr="007A46C1">
        <w:rPr>
          <w:rFonts w:ascii="Arial" w:hAnsi="Arial" w:cs="Arial"/>
          <w:b/>
          <w:sz w:val="20"/>
          <w:szCs w:val="20"/>
          <w:u w:val="single"/>
        </w:rPr>
        <w:t xml:space="preserve">TEBELLÜĞ EDEN   </w:t>
      </w:r>
      <w:r w:rsidRPr="007A46C1">
        <w:rPr>
          <w:rFonts w:ascii="Arial" w:hAnsi="Arial" w:cs="Arial"/>
          <w:sz w:val="20"/>
          <w:szCs w:val="20"/>
        </w:rPr>
        <w:t xml:space="preserve">                                                                                  </w:t>
      </w:r>
    </w:p>
    <w:p w14:paraId="7688C2E7" w14:textId="77777777" w:rsidR="00523434" w:rsidRPr="007A46C1" w:rsidRDefault="00EC6CAC" w:rsidP="00013301">
      <w:pPr>
        <w:tabs>
          <w:tab w:val="left" w:pos="8520"/>
        </w:tabs>
        <w:spacing w:before="240" w:after="60" w:line="360" w:lineRule="auto"/>
        <w:rPr>
          <w:rFonts w:ascii="Arial" w:hAnsi="Arial" w:cs="Arial"/>
          <w:sz w:val="20"/>
          <w:szCs w:val="20"/>
        </w:rPr>
      </w:pPr>
      <w:r w:rsidRPr="007A46C1">
        <w:rPr>
          <w:rFonts w:ascii="Arial" w:hAnsi="Arial" w:cs="Arial"/>
          <w:sz w:val="20"/>
          <w:szCs w:val="20"/>
        </w:rPr>
        <w:t xml:space="preserve">Adı Soyadı: </w:t>
      </w:r>
    </w:p>
    <w:p w14:paraId="77A9FEA4" w14:textId="77777777" w:rsidR="00523434" w:rsidRPr="007A46C1" w:rsidRDefault="00EC6CAC" w:rsidP="00013301">
      <w:pPr>
        <w:tabs>
          <w:tab w:val="left" w:pos="8520"/>
        </w:tabs>
        <w:spacing w:before="240" w:after="60" w:line="360" w:lineRule="auto"/>
        <w:rPr>
          <w:rFonts w:ascii="Arial" w:hAnsi="Arial" w:cs="Arial"/>
          <w:sz w:val="20"/>
          <w:szCs w:val="20"/>
        </w:rPr>
      </w:pPr>
      <w:r w:rsidRPr="007A46C1">
        <w:rPr>
          <w:rFonts w:ascii="Arial" w:hAnsi="Arial" w:cs="Arial"/>
          <w:sz w:val="20"/>
          <w:szCs w:val="20"/>
        </w:rPr>
        <w:t>İmza:</w:t>
      </w:r>
    </w:p>
    <w:p w14:paraId="35B97017" w14:textId="6D4EC75F" w:rsidR="00007443" w:rsidRPr="007A46C1" w:rsidRDefault="00EC6CAC" w:rsidP="0034191C">
      <w:pPr>
        <w:tabs>
          <w:tab w:val="left" w:pos="8520"/>
        </w:tabs>
        <w:spacing w:before="240" w:after="60" w:line="360" w:lineRule="auto"/>
        <w:rPr>
          <w:rFonts w:ascii="Arial" w:hAnsi="Arial" w:cs="Arial"/>
          <w:sz w:val="20"/>
          <w:szCs w:val="20"/>
        </w:rPr>
      </w:pPr>
      <w:r w:rsidRPr="007A46C1">
        <w:rPr>
          <w:rFonts w:ascii="Arial" w:hAnsi="Arial" w:cs="Arial"/>
          <w:sz w:val="20"/>
          <w:szCs w:val="20"/>
        </w:rPr>
        <w:t xml:space="preserve">Tarih:                                                                                                   </w:t>
      </w:r>
    </w:p>
    <w:sectPr w:rsidR="00007443" w:rsidRPr="007A46C1" w:rsidSect="00040B72">
      <w:headerReference w:type="default" r:id="rId8"/>
      <w:footerReference w:type="default" r:id="rId9"/>
      <w:pgSz w:w="12240" w:h="15840"/>
      <w:pgMar w:top="720" w:right="720" w:bottom="720" w:left="720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1D1984" w14:textId="77777777" w:rsidR="00E43921" w:rsidRDefault="00E43921">
      <w:pPr>
        <w:spacing w:after="0" w:line="240" w:lineRule="auto"/>
      </w:pPr>
      <w:r>
        <w:separator/>
      </w:r>
    </w:p>
  </w:endnote>
  <w:endnote w:type="continuationSeparator" w:id="0">
    <w:p w14:paraId="4A45B473" w14:textId="77777777" w:rsidR="00E43921" w:rsidRDefault="00E43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16A24" w14:textId="77777777" w:rsidR="000808C6" w:rsidRPr="00EE4F54" w:rsidRDefault="000808C6" w:rsidP="001B44F7">
    <w:pPr>
      <w:pStyle w:val="AltBilgi"/>
      <w:ind w:left="142" w:right="616"/>
      <w:jc w:val="center"/>
      <w:rPr>
        <w:rFonts w:ascii="Arial" w:hAnsi="Arial" w:cs="Arial"/>
        <w:b/>
        <w:sz w:val="18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25979" w14:textId="77777777" w:rsidR="00E43921" w:rsidRDefault="00E43921">
      <w:pPr>
        <w:spacing w:after="0" w:line="240" w:lineRule="auto"/>
      </w:pPr>
      <w:r>
        <w:separator/>
      </w:r>
    </w:p>
  </w:footnote>
  <w:footnote w:type="continuationSeparator" w:id="0">
    <w:p w14:paraId="2B619F6D" w14:textId="77777777" w:rsidR="00E43921" w:rsidRDefault="00E439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EEAE5" w14:textId="20181801" w:rsidR="00C9446F" w:rsidRDefault="00C9446F">
    <w:pPr>
      <w:pStyle w:val="stBilgi"/>
    </w:pPr>
    <w:r>
      <w:t>FİRMA LOGOSU EKLENECEKTİR.</w:t>
    </w:r>
  </w:p>
  <w:p w14:paraId="09237AA1" w14:textId="1C1747EC" w:rsidR="000808C6" w:rsidRPr="00B81925" w:rsidRDefault="000808C6">
    <w:pPr>
      <w:pStyle w:val="stBilgi"/>
      <w:rPr>
        <w:rFonts w:ascii="Arial" w:hAnsi="Arial" w:cs="Arial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542E"/>
    <w:multiLevelType w:val="hybridMultilevel"/>
    <w:tmpl w:val="D12E839E"/>
    <w:lvl w:ilvl="0" w:tplc="99BE9536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CB004FBE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87E03398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AE08F19A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D40FE72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16E0C3E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966870C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619C2DE6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AFA4AF0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8FE1A5B"/>
    <w:multiLevelType w:val="multilevel"/>
    <w:tmpl w:val="87F0890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B846BB4"/>
    <w:multiLevelType w:val="hybridMultilevel"/>
    <w:tmpl w:val="20C4609E"/>
    <w:lvl w:ilvl="0" w:tplc="4606E514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B7084FD8">
      <w:start w:val="1"/>
      <w:numFmt w:val="decimal"/>
      <w:lvlText w:val="%2.0"/>
      <w:lvlJc w:val="left"/>
      <w:pPr>
        <w:ind w:left="1353" w:hanging="360"/>
      </w:pPr>
      <w:rPr>
        <w:rFonts w:hint="default"/>
      </w:rPr>
    </w:lvl>
    <w:lvl w:ilvl="2" w:tplc="70AA8822">
      <w:start w:val="1"/>
      <w:numFmt w:val="lowerRoman"/>
      <w:lvlText w:val="%3."/>
      <w:lvlJc w:val="right"/>
      <w:pPr>
        <w:ind w:left="2160" w:hanging="180"/>
      </w:pPr>
    </w:lvl>
    <w:lvl w:ilvl="3" w:tplc="1DC09A94" w:tentative="1">
      <w:start w:val="1"/>
      <w:numFmt w:val="decimal"/>
      <w:lvlText w:val="%4."/>
      <w:lvlJc w:val="left"/>
      <w:pPr>
        <w:ind w:left="2880" w:hanging="360"/>
      </w:pPr>
    </w:lvl>
    <w:lvl w:ilvl="4" w:tplc="AD3E9EFE" w:tentative="1">
      <w:start w:val="1"/>
      <w:numFmt w:val="lowerLetter"/>
      <w:lvlText w:val="%5."/>
      <w:lvlJc w:val="left"/>
      <w:pPr>
        <w:ind w:left="3600" w:hanging="360"/>
      </w:pPr>
    </w:lvl>
    <w:lvl w:ilvl="5" w:tplc="1774FA44" w:tentative="1">
      <w:start w:val="1"/>
      <w:numFmt w:val="lowerRoman"/>
      <w:lvlText w:val="%6."/>
      <w:lvlJc w:val="right"/>
      <w:pPr>
        <w:ind w:left="4320" w:hanging="180"/>
      </w:pPr>
    </w:lvl>
    <w:lvl w:ilvl="6" w:tplc="B2A0234E" w:tentative="1">
      <w:start w:val="1"/>
      <w:numFmt w:val="decimal"/>
      <w:lvlText w:val="%7."/>
      <w:lvlJc w:val="left"/>
      <w:pPr>
        <w:ind w:left="5040" w:hanging="360"/>
      </w:pPr>
    </w:lvl>
    <w:lvl w:ilvl="7" w:tplc="E264C748" w:tentative="1">
      <w:start w:val="1"/>
      <w:numFmt w:val="lowerLetter"/>
      <w:lvlText w:val="%8."/>
      <w:lvlJc w:val="left"/>
      <w:pPr>
        <w:ind w:left="5760" w:hanging="360"/>
      </w:pPr>
    </w:lvl>
    <w:lvl w:ilvl="8" w:tplc="B204DB6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63CFB"/>
    <w:multiLevelType w:val="hybridMultilevel"/>
    <w:tmpl w:val="78049A0C"/>
    <w:lvl w:ilvl="0" w:tplc="EEFE21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AA01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64E45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ECBC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1274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F7C3B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7EE0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785F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9076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43F92"/>
    <w:multiLevelType w:val="hybridMultilevel"/>
    <w:tmpl w:val="97E2519C"/>
    <w:lvl w:ilvl="0" w:tplc="CD8E686C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59CA1936">
      <w:start w:val="1"/>
      <w:numFmt w:val="decimal"/>
      <w:lvlText w:val="%2.0"/>
      <w:lvlJc w:val="left"/>
      <w:pPr>
        <w:ind w:left="1440" w:hanging="360"/>
      </w:pPr>
      <w:rPr>
        <w:rFonts w:hint="default"/>
      </w:rPr>
    </w:lvl>
    <w:lvl w:ilvl="2" w:tplc="8DF0D774" w:tentative="1">
      <w:start w:val="1"/>
      <w:numFmt w:val="lowerRoman"/>
      <w:lvlText w:val="%3."/>
      <w:lvlJc w:val="right"/>
      <w:pPr>
        <w:ind w:left="2160" w:hanging="180"/>
      </w:pPr>
    </w:lvl>
    <w:lvl w:ilvl="3" w:tplc="087A8EF2" w:tentative="1">
      <w:start w:val="1"/>
      <w:numFmt w:val="decimal"/>
      <w:lvlText w:val="%4."/>
      <w:lvlJc w:val="left"/>
      <w:pPr>
        <w:ind w:left="2880" w:hanging="360"/>
      </w:pPr>
    </w:lvl>
    <w:lvl w:ilvl="4" w:tplc="63D66466" w:tentative="1">
      <w:start w:val="1"/>
      <w:numFmt w:val="lowerLetter"/>
      <w:lvlText w:val="%5."/>
      <w:lvlJc w:val="left"/>
      <w:pPr>
        <w:ind w:left="3600" w:hanging="360"/>
      </w:pPr>
    </w:lvl>
    <w:lvl w:ilvl="5" w:tplc="08088F70" w:tentative="1">
      <w:start w:val="1"/>
      <w:numFmt w:val="lowerRoman"/>
      <w:lvlText w:val="%6."/>
      <w:lvlJc w:val="right"/>
      <w:pPr>
        <w:ind w:left="4320" w:hanging="180"/>
      </w:pPr>
    </w:lvl>
    <w:lvl w:ilvl="6" w:tplc="687A6DE0" w:tentative="1">
      <w:start w:val="1"/>
      <w:numFmt w:val="decimal"/>
      <w:lvlText w:val="%7."/>
      <w:lvlJc w:val="left"/>
      <w:pPr>
        <w:ind w:left="5040" w:hanging="360"/>
      </w:pPr>
    </w:lvl>
    <w:lvl w:ilvl="7" w:tplc="AF724304" w:tentative="1">
      <w:start w:val="1"/>
      <w:numFmt w:val="lowerLetter"/>
      <w:lvlText w:val="%8."/>
      <w:lvlJc w:val="left"/>
      <w:pPr>
        <w:ind w:left="5760" w:hanging="360"/>
      </w:pPr>
    </w:lvl>
    <w:lvl w:ilvl="8" w:tplc="42AABF1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C50621"/>
    <w:multiLevelType w:val="hybridMultilevel"/>
    <w:tmpl w:val="90BAB784"/>
    <w:lvl w:ilvl="0" w:tplc="6D90B2CC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BB043C1C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50204C74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807445A0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981CF4C6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E938B3C2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937EEF6A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5EFA2D72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55C6EB8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1E492020"/>
    <w:multiLevelType w:val="multilevel"/>
    <w:tmpl w:val="54A485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1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9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24" w:hanging="1800"/>
      </w:pPr>
      <w:rPr>
        <w:rFonts w:hint="default"/>
      </w:rPr>
    </w:lvl>
  </w:abstractNum>
  <w:abstractNum w:abstractNumId="7" w15:restartNumberingAfterBreak="0">
    <w:nsid w:val="2F3539B5"/>
    <w:multiLevelType w:val="multilevel"/>
    <w:tmpl w:val="367451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FAE6DF7"/>
    <w:multiLevelType w:val="multilevel"/>
    <w:tmpl w:val="ECDEAA1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9" w15:restartNumberingAfterBreak="0">
    <w:nsid w:val="436F380B"/>
    <w:multiLevelType w:val="multilevel"/>
    <w:tmpl w:val="85B6307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0" w15:restartNumberingAfterBreak="0">
    <w:nsid w:val="4A8C27A4"/>
    <w:multiLevelType w:val="hybridMultilevel"/>
    <w:tmpl w:val="DE864D0C"/>
    <w:lvl w:ilvl="0" w:tplc="BA6E8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F2C4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8CF5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12B4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86E3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9C23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BCB1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9ECC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266E05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FE4D23"/>
    <w:multiLevelType w:val="hybridMultilevel"/>
    <w:tmpl w:val="1EDE8BA6"/>
    <w:lvl w:ilvl="0" w:tplc="4142D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FA05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EE4D3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9E60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30FF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DB68A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AEC2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4014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D8CC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736F4B"/>
    <w:multiLevelType w:val="hybridMultilevel"/>
    <w:tmpl w:val="7C8CAEB2"/>
    <w:lvl w:ilvl="0" w:tplc="EF5C41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1D89E54" w:tentative="1">
      <w:start w:val="1"/>
      <w:numFmt w:val="lowerLetter"/>
      <w:lvlText w:val="%2."/>
      <w:lvlJc w:val="left"/>
      <w:pPr>
        <w:ind w:left="1440" w:hanging="360"/>
      </w:pPr>
    </w:lvl>
    <w:lvl w:ilvl="2" w:tplc="8C029190" w:tentative="1">
      <w:start w:val="1"/>
      <w:numFmt w:val="lowerRoman"/>
      <w:lvlText w:val="%3."/>
      <w:lvlJc w:val="right"/>
      <w:pPr>
        <w:ind w:left="2160" w:hanging="180"/>
      </w:pPr>
    </w:lvl>
    <w:lvl w:ilvl="3" w:tplc="BB288B38" w:tentative="1">
      <w:start w:val="1"/>
      <w:numFmt w:val="decimal"/>
      <w:lvlText w:val="%4."/>
      <w:lvlJc w:val="left"/>
      <w:pPr>
        <w:ind w:left="2880" w:hanging="360"/>
      </w:pPr>
    </w:lvl>
    <w:lvl w:ilvl="4" w:tplc="73C0218E" w:tentative="1">
      <w:start w:val="1"/>
      <w:numFmt w:val="lowerLetter"/>
      <w:lvlText w:val="%5."/>
      <w:lvlJc w:val="left"/>
      <w:pPr>
        <w:ind w:left="3600" w:hanging="360"/>
      </w:pPr>
    </w:lvl>
    <w:lvl w:ilvl="5" w:tplc="9D6809F0" w:tentative="1">
      <w:start w:val="1"/>
      <w:numFmt w:val="lowerRoman"/>
      <w:lvlText w:val="%6."/>
      <w:lvlJc w:val="right"/>
      <w:pPr>
        <w:ind w:left="4320" w:hanging="180"/>
      </w:pPr>
    </w:lvl>
    <w:lvl w:ilvl="6" w:tplc="A00460B4" w:tentative="1">
      <w:start w:val="1"/>
      <w:numFmt w:val="decimal"/>
      <w:lvlText w:val="%7."/>
      <w:lvlJc w:val="left"/>
      <w:pPr>
        <w:ind w:left="5040" w:hanging="360"/>
      </w:pPr>
    </w:lvl>
    <w:lvl w:ilvl="7" w:tplc="6156A764" w:tentative="1">
      <w:start w:val="1"/>
      <w:numFmt w:val="lowerLetter"/>
      <w:lvlText w:val="%8."/>
      <w:lvlJc w:val="left"/>
      <w:pPr>
        <w:ind w:left="5760" w:hanging="360"/>
      </w:pPr>
    </w:lvl>
    <w:lvl w:ilvl="8" w:tplc="3E4C4C7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E33C54"/>
    <w:multiLevelType w:val="hybridMultilevel"/>
    <w:tmpl w:val="2F926766"/>
    <w:lvl w:ilvl="0" w:tplc="F6C2098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A4828B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FE658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BE0E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A2A3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6AA4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207C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E2D1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A05F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FB50E7"/>
    <w:multiLevelType w:val="hybridMultilevel"/>
    <w:tmpl w:val="DE9CBAF2"/>
    <w:lvl w:ilvl="0" w:tplc="8794E040">
      <w:start w:val="1"/>
      <w:numFmt w:val="decimal"/>
      <w:lvlText w:val="%1.0"/>
      <w:lvlJc w:val="left"/>
      <w:pPr>
        <w:ind w:left="862" w:hanging="360"/>
      </w:pPr>
      <w:rPr>
        <w:rFonts w:hint="default"/>
      </w:rPr>
    </w:lvl>
    <w:lvl w:ilvl="1" w:tplc="ABD6DBA2">
      <w:start w:val="1"/>
      <w:numFmt w:val="lowerLetter"/>
      <w:lvlText w:val="%2."/>
      <w:lvlJc w:val="left"/>
      <w:pPr>
        <w:ind w:left="1582" w:hanging="360"/>
      </w:pPr>
    </w:lvl>
    <w:lvl w:ilvl="2" w:tplc="752EEF8E" w:tentative="1">
      <w:start w:val="1"/>
      <w:numFmt w:val="lowerRoman"/>
      <w:lvlText w:val="%3."/>
      <w:lvlJc w:val="right"/>
      <w:pPr>
        <w:ind w:left="2302" w:hanging="180"/>
      </w:pPr>
    </w:lvl>
    <w:lvl w:ilvl="3" w:tplc="D108B858" w:tentative="1">
      <w:start w:val="1"/>
      <w:numFmt w:val="decimal"/>
      <w:lvlText w:val="%4."/>
      <w:lvlJc w:val="left"/>
      <w:pPr>
        <w:ind w:left="3022" w:hanging="360"/>
      </w:pPr>
    </w:lvl>
    <w:lvl w:ilvl="4" w:tplc="81367762" w:tentative="1">
      <w:start w:val="1"/>
      <w:numFmt w:val="lowerLetter"/>
      <w:lvlText w:val="%5."/>
      <w:lvlJc w:val="left"/>
      <w:pPr>
        <w:ind w:left="3742" w:hanging="360"/>
      </w:pPr>
    </w:lvl>
    <w:lvl w:ilvl="5" w:tplc="8528CB84" w:tentative="1">
      <w:start w:val="1"/>
      <w:numFmt w:val="lowerRoman"/>
      <w:lvlText w:val="%6."/>
      <w:lvlJc w:val="right"/>
      <w:pPr>
        <w:ind w:left="4462" w:hanging="180"/>
      </w:pPr>
    </w:lvl>
    <w:lvl w:ilvl="6" w:tplc="3558C420" w:tentative="1">
      <w:start w:val="1"/>
      <w:numFmt w:val="decimal"/>
      <w:lvlText w:val="%7."/>
      <w:lvlJc w:val="left"/>
      <w:pPr>
        <w:ind w:left="5182" w:hanging="360"/>
      </w:pPr>
    </w:lvl>
    <w:lvl w:ilvl="7" w:tplc="7D6649E2" w:tentative="1">
      <w:start w:val="1"/>
      <w:numFmt w:val="lowerLetter"/>
      <w:lvlText w:val="%8."/>
      <w:lvlJc w:val="left"/>
      <w:pPr>
        <w:ind w:left="5902" w:hanging="360"/>
      </w:pPr>
    </w:lvl>
    <w:lvl w:ilvl="8" w:tplc="E68E76E2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73926E9C"/>
    <w:multiLevelType w:val="hybridMultilevel"/>
    <w:tmpl w:val="3FAC33EC"/>
    <w:lvl w:ilvl="0" w:tplc="2D4AF72C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F9F02AE8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5C020F2C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6BC033A6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AD1EFEE4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FB0E019A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EB442E3C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19A8A490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9FECB8F0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6" w15:restartNumberingAfterBreak="0">
    <w:nsid w:val="771C503C"/>
    <w:multiLevelType w:val="multilevel"/>
    <w:tmpl w:val="8724F7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8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8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9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576" w:hanging="1800"/>
      </w:pPr>
      <w:rPr>
        <w:rFonts w:hint="default"/>
      </w:rPr>
    </w:lvl>
  </w:abstractNum>
  <w:abstractNum w:abstractNumId="17" w15:restartNumberingAfterBreak="0">
    <w:nsid w:val="77B83144"/>
    <w:multiLevelType w:val="hybridMultilevel"/>
    <w:tmpl w:val="7F3A4532"/>
    <w:lvl w:ilvl="0" w:tplc="48D458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3CB9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35CDB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B83D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CC86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AA4D8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4432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5253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258A7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4B4842"/>
    <w:multiLevelType w:val="multilevel"/>
    <w:tmpl w:val="B546D65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9" w15:restartNumberingAfterBreak="0">
    <w:nsid w:val="7FC86D94"/>
    <w:multiLevelType w:val="hybridMultilevel"/>
    <w:tmpl w:val="0720B60C"/>
    <w:lvl w:ilvl="0" w:tplc="E9EE12C4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A344274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C76C196E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0999E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EC6A4598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30A8EAC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E65289CE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1BB8E460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BAAE2DFC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759987116">
    <w:abstractNumId w:val="2"/>
  </w:num>
  <w:num w:numId="2" w16cid:durableId="337271867">
    <w:abstractNumId w:val="6"/>
  </w:num>
  <w:num w:numId="3" w16cid:durableId="1487435057">
    <w:abstractNumId w:val="1"/>
  </w:num>
  <w:num w:numId="4" w16cid:durableId="1248541895">
    <w:abstractNumId w:val="4"/>
  </w:num>
  <w:num w:numId="5" w16cid:durableId="1643384872">
    <w:abstractNumId w:val="8"/>
  </w:num>
  <w:num w:numId="6" w16cid:durableId="1721057722">
    <w:abstractNumId w:val="18"/>
  </w:num>
  <w:num w:numId="7" w16cid:durableId="672880776">
    <w:abstractNumId w:val="9"/>
  </w:num>
  <w:num w:numId="8" w16cid:durableId="1042290322">
    <w:abstractNumId w:val="17"/>
  </w:num>
  <w:num w:numId="9" w16cid:durableId="39324669">
    <w:abstractNumId w:val="15"/>
  </w:num>
  <w:num w:numId="10" w16cid:durableId="1262759283">
    <w:abstractNumId w:val="12"/>
  </w:num>
  <w:num w:numId="11" w16cid:durableId="1138375797">
    <w:abstractNumId w:val="13"/>
  </w:num>
  <w:num w:numId="12" w16cid:durableId="1446579772">
    <w:abstractNumId w:val="19"/>
  </w:num>
  <w:num w:numId="13" w16cid:durableId="46345651">
    <w:abstractNumId w:val="7"/>
  </w:num>
  <w:num w:numId="14" w16cid:durableId="1352998707">
    <w:abstractNumId w:val="0"/>
  </w:num>
  <w:num w:numId="15" w16cid:durableId="582766529">
    <w:abstractNumId w:val="10"/>
  </w:num>
  <w:num w:numId="16" w16cid:durableId="445000771">
    <w:abstractNumId w:val="11"/>
  </w:num>
  <w:num w:numId="17" w16cid:durableId="702562732">
    <w:abstractNumId w:val="3"/>
  </w:num>
  <w:num w:numId="18" w16cid:durableId="2110150907">
    <w:abstractNumId w:val="5"/>
  </w:num>
  <w:num w:numId="19" w16cid:durableId="1801223625">
    <w:abstractNumId w:val="14"/>
  </w:num>
  <w:num w:numId="20" w16cid:durableId="1849484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6FD"/>
    <w:rsid w:val="00003BA7"/>
    <w:rsid w:val="00007443"/>
    <w:rsid w:val="00010F4C"/>
    <w:rsid w:val="00013301"/>
    <w:rsid w:val="00014809"/>
    <w:rsid w:val="00015F62"/>
    <w:rsid w:val="00040B72"/>
    <w:rsid w:val="0004333E"/>
    <w:rsid w:val="00065426"/>
    <w:rsid w:val="00073C16"/>
    <w:rsid w:val="000757E6"/>
    <w:rsid w:val="000808C6"/>
    <w:rsid w:val="000A2040"/>
    <w:rsid w:val="000A7CB7"/>
    <w:rsid w:val="000B7EE0"/>
    <w:rsid w:val="000C2655"/>
    <w:rsid w:val="000D0159"/>
    <w:rsid w:val="000D18C0"/>
    <w:rsid w:val="000E0A60"/>
    <w:rsid w:val="000E1918"/>
    <w:rsid w:val="000E54DF"/>
    <w:rsid w:val="000E5861"/>
    <w:rsid w:val="000E76B9"/>
    <w:rsid w:val="001045D9"/>
    <w:rsid w:val="00106F9A"/>
    <w:rsid w:val="00106FE7"/>
    <w:rsid w:val="00110B30"/>
    <w:rsid w:val="00112FB4"/>
    <w:rsid w:val="0012705B"/>
    <w:rsid w:val="00143494"/>
    <w:rsid w:val="001645B8"/>
    <w:rsid w:val="001823B0"/>
    <w:rsid w:val="001845AC"/>
    <w:rsid w:val="001A22A3"/>
    <w:rsid w:val="001A488E"/>
    <w:rsid w:val="001B1CCE"/>
    <w:rsid w:val="001B44F7"/>
    <w:rsid w:val="001C230B"/>
    <w:rsid w:val="001C66A6"/>
    <w:rsid w:val="001F5FA4"/>
    <w:rsid w:val="001F6418"/>
    <w:rsid w:val="001F71DB"/>
    <w:rsid w:val="00202B75"/>
    <w:rsid w:val="002065C0"/>
    <w:rsid w:val="002066BC"/>
    <w:rsid w:val="00217BD5"/>
    <w:rsid w:val="00224F57"/>
    <w:rsid w:val="00226819"/>
    <w:rsid w:val="00232F48"/>
    <w:rsid w:val="00240B11"/>
    <w:rsid w:val="002411F9"/>
    <w:rsid w:val="0024459E"/>
    <w:rsid w:val="002512C4"/>
    <w:rsid w:val="00257D86"/>
    <w:rsid w:val="00262619"/>
    <w:rsid w:val="00270F1B"/>
    <w:rsid w:val="002858B8"/>
    <w:rsid w:val="00285EFB"/>
    <w:rsid w:val="002A25B6"/>
    <w:rsid w:val="002C56C6"/>
    <w:rsid w:val="002E2DA6"/>
    <w:rsid w:val="002E4C09"/>
    <w:rsid w:val="002E7127"/>
    <w:rsid w:val="002F0F2E"/>
    <w:rsid w:val="002F20AB"/>
    <w:rsid w:val="00300674"/>
    <w:rsid w:val="00322E76"/>
    <w:rsid w:val="00324CE0"/>
    <w:rsid w:val="0033289A"/>
    <w:rsid w:val="0033647F"/>
    <w:rsid w:val="00340C2E"/>
    <w:rsid w:val="0034191C"/>
    <w:rsid w:val="00344FBE"/>
    <w:rsid w:val="00351CF3"/>
    <w:rsid w:val="00353D0D"/>
    <w:rsid w:val="0036280B"/>
    <w:rsid w:val="003718A9"/>
    <w:rsid w:val="00372CE6"/>
    <w:rsid w:val="0038179D"/>
    <w:rsid w:val="00383597"/>
    <w:rsid w:val="003932E5"/>
    <w:rsid w:val="00393976"/>
    <w:rsid w:val="00394FB9"/>
    <w:rsid w:val="00395762"/>
    <w:rsid w:val="003A5395"/>
    <w:rsid w:val="003A5752"/>
    <w:rsid w:val="003A6EDB"/>
    <w:rsid w:val="003A715A"/>
    <w:rsid w:val="003B3A53"/>
    <w:rsid w:val="003B49D8"/>
    <w:rsid w:val="003B5501"/>
    <w:rsid w:val="003B7FFE"/>
    <w:rsid w:val="003C0B98"/>
    <w:rsid w:val="003C68C1"/>
    <w:rsid w:val="003C732E"/>
    <w:rsid w:val="003E1DCB"/>
    <w:rsid w:val="003F5108"/>
    <w:rsid w:val="00401BB4"/>
    <w:rsid w:val="004262D5"/>
    <w:rsid w:val="00435435"/>
    <w:rsid w:val="0044325E"/>
    <w:rsid w:val="00454F3E"/>
    <w:rsid w:val="0048774E"/>
    <w:rsid w:val="00490378"/>
    <w:rsid w:val="00490CF8"/>
    <w:rsid w:val="00494F1A"/>
    <w:rsid w:val="004B35E1"/>
    <w:rsid w:val="004B5588"/>
    <w:rsid w:val="004B78A7"/>
    <w:rsid w:val="004C21E2"/>
    <w:rsid w:val="004D4311"/>
    <w:rsid w:val="004D6373"/>
    <w:rsid w:val="004E0DCC"/>
    <w:rsid w:val="004E5113"/>
    <w:rsid w:val="004F54E2"/>
    <w:rsid w:val="00523434"/>
    <w:rsid w:val="0052374F"/>
    <w:rsid w:val="005269D1"/>
    <w:rsid w:val="00531D55"/>
    <w:rsid w:val="00536F11"/>
    <w:rsid w:val="005633C4"/>
    <w:rsid w:val="00564E2C"/>
    <w:rsid w:val="00566803"/>
    <w:rsid w:val="00574A64"/>
    <w:rsid w:val="0057648D"/>
    <w:rsid w:val="00586193"/>
    <w:rsid w:val="005C3BF1"/>
    <w:rsid w:val="005D1EE5"/>
    <w:rsid w:val="005D5D14"/>
    <w:rsid w:val="00630CBF"/>
    <w:rsid w:val="00643275"/>
    <w:rsid w:val="00655BF7"/>
    <w:rsid w:val="00671060"/>
    <w:rsid w:val="00676816"/>
    <w:rsid w:val="0068224B"/>
    <w:rsid w:val="006944AA"/>
    <w:rsid w:val="00696C9B"/>
    <w:rsid w:val="006B3A90"/>
    <w:rsid w:val="006C012E"/>
    <w:rsid w:val="006C05AC"/>
    <w:rsid w:val="006C6FE2"/>
    <w:rsid w:val="006D1422"/>
    <w:rsid w:val="006D49FC"/>
    <w:rsid w:val="006D6A3B"/>
    <w:rsid w:val="006F123A"/>
    <w:rsid w:val="00703670"/>
    <w:rsid w:val="0071054E"/>
    <w:rsid w:val="0072483E"/>
    <w:rsid w:val="00732B7A"/>
    <w:rsid w:val="0075358E"/>
    <w:rsid w:val="007702BB"/>
    <w:rsid w:val="007A46C1"/>
    <w:rsid w:val="007C12D6"/>
    <w:rsid w:val="007C1589"/>
    <w:rsid w:val="007C381D"/>
    <w:rsid w:val="007C4456"/>
    <w:rsid w:val="007D37AD"/>
    <w:rsid w:val="007E0880"/>
    <w:rsid w:val="007E346B"/>
    <w:rsid w:val="007E4454"/>
    <w:rsid w:val="00802B58"/>
    <w:rsid w:val="008214DC"/>
    <w:rsid w:val="00834646"/>
    <w:rsid w:val="00867933"/>
    <w:rsid w:val="00875791"/>
    <w:rsid w:val="00892B46"/>
    <w:rsid w:val="00897C53"/>
    <w:rsid w:val="008A0756"/>
    <w:rsid w:val="008A21D4"/>
    <w:rsid w:val="008B3448"/>
    <w:rsid w:val="008B3C47"/>
    <w:rsid w:val="008B5970"/>
    <w:rsid w:val="008D036E"/>
    <w:rsid w:val="008D1059"/>
    <w:rsid w:val="008F57D2"/>
    <w:rsid w:val="008F682C"/>
    <w:rsid w:val="00942E72"/>
    <w:rsid w:val="009478A1"/>
    <w:rsid w:val="00960ACB"/>
    <w:rsid w:val="009741ED"/>
    <w:rsid w:val="00975E65"/>
    <w:rsid w:val="009B5340"/>
    <w:rsid w:val="009C10C3"/>
    <w:rsid w:val="009C5781"/>
    <w:rsid w:val="00A21B51"/>
    <w:rsid w:val="00A24378"/>
    <w:rsid w:val="00A26B92"/>
    <w:rsid w:val="00A346FD"/>
    <w:rsid w:val="00A6163D"/>
    <w:rsid w:val="00A648B5"/>
    <w:rsid w:val="00A6657E"/>
    <w:rsid w:val="00A67A85"/>
    <w:rsid w:val="00A70990"/>
    <w:rsid w:val="00A714A3"/>
    <w:rsid w:val="00A71FE6"/>
    <w:rsid w:val="00A744AB"/>
    <w:rsid w:val="00A84AFA"/>
    <w:rsid w:val="00A93EAD"/>
    <w:rsid w:val="00AB0581"/>
    <w:rsid w:val="00AB1B80"/>
    <w:rsid w:val="00AB2553"/>
    <w:rsid w:val="00AB364F"/>
    <w:rsid w:val="00AD24F3"/>
    <w:rsid w:val="00AD27C0"/>
    <w:rsid w:val="00AD42AA"/>
    <w:rsid w:val="00AE1BA4"/>
    <w:rsid w:val="00AF05F3"/>
    <w:rsid w:val="00AF63AF"/>
    <w:rsid w:val="00B02ED6"/>
    <w:rsid w:val="00B1311C"/>
    <w:rsid w:val="00B357E2"/>
    <w:rsid w:val="00B369AE"/>
    <w:rsid w:val="00B41253"/>
    <w:rsid w:val="00B4373D"/>
    <w:rsid w:val="00B57145"/>
    <w:rsid w:val="00B61EC5"/>
    <w:rsid w:val="00B66243"/>
    <w:rsid w:val="00B81925"/>
    <w:rsid w:val="00B82B09"/>
    <w:rsid w:val="00B8727B"/>
    <w:rsid w:val="00B87DA7"/>
    <w:rsid w:val="00B97CA5"/>
    <w:rsid w:val="00BA60CE"/>
    <w:rsid w:val="00BB3B89"/>
    <w:rsid w:val="00BC0428"/>
    <w:rsid w:val="00BC68AF"/>
    <w:rsid w:val="00BE1BE9"/>
    <w:rsid w:val="00BF3050"/>
    <w:rsid w:val="00BF3A15"/>
    <w:rsid w:val="00C20C23"/>
    <w:rsid w:val="00C23BBB"/>
    <w:rsid w:val="00C26885"/>
    <w:rsid w:val="00C31048"/>
    <w:rsid w:val="00C33274"/>
    <w:rsid w:val="00C40A63"/>
    <w:rsid w:val="00C464D3"/>
    <w:rsid w:val="00C5443E"/>
    <w:rsid w:val="00C739F6"/>
    <w:rsid w:val="00C815FE"/>
    <w:rsid w:val="00C8320C"/>
    <w:rsid w:val="00C9446F"/>
    <w:rsid w:val="00CA0719"/>
    <w:rsid w:val="00CA0BCA"/>
    <w:rsid w:val="00CA0E12"/>
    <w:rsid w:val="00CC1A62"/>
    <w:rsid w:val="00CC2CC6"/>
    <w:rsid w:val="00CD27AA"/>
    <w:rsid w:val="00CF15DB"/>
    <w:rsid w:val="00CF7015"/>
    <w:rsid w:val="00CF7F5E"/>
    <w:rsid w:val="00D070E3"/>
    <w:rsid w:val="00D21872"/>
    <w:rsid w:val="00D27446"/>
    <w:rsid w:val="00D32A38"/>
    <w:rsid w:val="00D34C64"/>
    <w:rsid w:val="00D63392"/>
    <w:rsid w:val="00D635FE"/>
    <w:rsid w:val="00D915DE"/>
    <w:rsid w:val="00D92F25"/>
    <w:rsid w:val="00D95589"/>
    <w:rsid w:val="00D976BF"/>
    <w:rsid w:val="00DB2DBB"/>
    <w:rsid w:val="00DC35B9"/>
    <w:rsid w:val="00DC4FB7"/>
    <w:rsid w:val="00DE5820"/>
    <w:rsid w:val="00DE7D61"/>
    <w:rsid w:val="00DF5A57"/>
    <w:rsid w:val="00E02349"/>
    <w:rsid w:val="00E02F75"/>
    <w:rsid w:val="00E03C0E"/>
    <w:rsid w:val="00E21DA1"/>
    <w:rsid w:val="00E31AC9"/>
    <w:rsid w:val="00E338C3"/>
    <w:rsid w:val="00E43921"/>
    <w:rsid w:val="00E539BB"/>
    <w:rsid w:val="00E7763E"/>
    <w:rsid w:val="00E9510D"/>
    <w:rsid w:val="00E95BCA"/>
    <w:rsid w:val="00EB3A4B"/>
    <w:rsid w:val="00EC1885"/>
    <w:rsid w:val="00EC6CAC"/>
    <w:rsid w:val="00ED6AE0"/>
    <w:rsid w:val="00EE0D1D"/>
    <w:rsid w:val="00EE1F66"/>
    <w:rsid w:val="00EE4F54"/>
    <w:rsid w:val="00F02425"/>
    <w:rsid w:val="00F06125"/>
    <w:rsid w:val="00F1107A"/>
    <w:rsid w:val="00F20954"/>
    <w:rsid w:val="00F4004B"/>
    <w:rsid w:val="00F44FB4"/>
    <w:rsid w:val="00F51863"/>
    <w:rsid w:val="00F578DB"/>
    <w:rsid w:val="00F62E60"/>
    <w:rsid w:val="00F63154"/>
    <w:rsid w:val="00F75770"/>
    <w:rsid w:val="00F85E88"/>
    <w:rsid w:val="00F9561A"/>
    <w:rsid w:val="00FA4715"/>
    <w:rsid w:val="00FC24D0"/>
    <w:rsid w:val="00FD714A"/>
    <w:rsid w:val="00FF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7535E3"/>
  <w15:chartTrackingRefBased/>
  <w15:docId w15:val="{50122D41-5C35-4C28-B387-3CE13DCAD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446"/>
    <w:rPr>
      <w:lang w:val="tr-TR"/>
    </w:rPr>
  </w:style>
  <w:style w:type="paragraph" w:styleId="Balk1">
    <w:name w:val="heading 1"/>
    <w:link w:val="Balk1Char"/>
    <w:uiPriority w:val="9"/>
    <w:qFormat/>
    <w:rsid w:val="00BC0428"/>
    <w:pPr>
      <w:spacing w:after="0" w:line="285" w:lineRule="auto"/>
      <w:outlineLvl w:val="0"/>
    </w:pPr>
    <w:rPr>
      <w:rFonts w:ascii="Cambria" w:eastAsia="Times New Roman" w:hAnsi="Cambria" w:cs="Times New Roman"/>
      <w:color w:val="000000"/>
      <w:kern w:val="28"/>
      <w:sz w:val="36"/>
      <w:szCs w:val="36"/>
      <w14:ligatures w14:val="standard"/>
      <w14:cntxtAlt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0808C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0808C6"/>
    <w:rPr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0808C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0808C6"/>
    <w:rPr>
      <w:lang w:val="tr-TR"/>
    </w:rPr>
  </w:style>
  <w:style w:type="table" w:styleId="TabloKlavuzu">
    <w:name w:val="Table Grid"/>
    <w:basedOn w:val="NormalTablo"/>
    <w:uiPriority w:val="39"/>
    <w:rsid w:val="00080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E539BB"/>
    <w:pPr>
      <w:ind w:left="720"/>
      <w:contextualSpacing/>
    </w:pPr>
  </w:style>
  <w:style w:type="character" w:customStyle="1" w:styleId="Balk1Char">
    <w:name w:val="Başlık 1 Char"/>
    <w:basedOn w:val="VarsaylanParagrafYazTipi"/>
    <w:link w:val="Balk1"/>
    <w:uiPriority w:val="9"/>
    <w:rsid w:val="00BC0428"/>
    <w:rPr>
      <w:rFonts w:ascii="Cambria" w:eastAsia="Times New Roman" w:hAnsi="Cambria" w:cs="Times New Roman"/>
      <w:color w:val="000000"/>
      <w:kern w:val="28"/>
      <w:sz w:val="36"/>
      <w:szCs w:val="36"/>
      <w14:ligatures w14:val="standard"/>
      <w14:cntxtAlts/>
    </w:rPr>
  </w:style>
  <w:style w:type="paragraph" w:styleId="GvdeMetniGirintisi">
    <w:name w:val="Body Text Indent"/>
    <w:basedOn w:val="Normal"/>
    <w:link w:val="GvdeMetniGirintisiChar"/>
    <w:uiPriority w:val="99"/>
    <w:semiHidden/>
    <w:unhideWhenUsed/>
    <w:rsid w:val="00BC0428"/>
    <w:pPr>
      <w:tabs>
        <w:tab w:val="left" w:pos="223"/>
      </w:tabs>
      <w:spacing w:after="120" w:line="276" w:lineRule="auto"/>
      <w:ind w:left="900"/>
      <w:jc w:val="both"/>
    </w:pPr>
    <w:rPr>
      <w:rFonts w:ascii="Times New Roman" w:eastAsia="Times New Roman" w:hAnsi="Times New Roman" w:cs="Times New Roman"/>
      <w:color w:val="000000"/>
      <w:kern w:val="28"/>
      <w:sz w:val="24"/>
      <w:szCs w:val="20"/>
      <w14:ligatures w14:val="standard"/>
      <w14:cntxtAlts/>
    </w:rPr>
  </w:style>
  <w:style w:type="character" w:customStyle="1" w:styleId="GvdeMetniGirintisiChar">
    <w:name w:val="Gövde Metni Girintisi Char"/>
    <w:basedOn w:val="VarsaylanParagrafYazTipi"/>
    <w:link w:val="GvdeMetniGirintisi"/>
    <w:uiPriority w:val="99"/>
    <w:semiHidden/>
    <w:rsid w:val="00BC0428"/>
    <w:rPr>
      <w:rFonts w:ascii="Times New Roman" w:eastAsia="Times New Roman" w:hAnsi="Times New Roman" w:cs="Times New Roman"/>
      <w:color w:val="000000"/>
      <w:kern w:val="28"/>
      <w:sz w:val="24"/>
      <w:szCs w:val="20"/>
      <w14:ligatures w14:val="standard"/>
      <w14:cntxtAlts/>
    </w:rPr>
  </w:style>
  <w:style w:type="paragraph" w:styleId="TBal">
    <w:name w:val="TOC Heading"/>
    <w:basedOn w:val="Balk1"/>
    <w:next w:val="Normal"/>
    <w:uiPriority w:val="39"/>
    <w:unhideWhenUsed/>
    <w:qFormat/>
    <w:rsid w:val="009478A1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  <w14:cntxtAlts w14:val="0"/>
    </w:rPr>
  </w:style>
  <w:style w:type="paragraph" w:styleId="T2">
    <w:name w:val="toc 2"/>
    <w:basedOn w:val="Normal"/>
    <w:next w:val="Normal"/>
    <w:autoRedefine/>
    <w:uiPriority w:val="39"/>
    <w:unhideWhenUsed/>
    <w:rsid w:val="00300674"/>
    <w:pPr>
      <w:spacing w:after="100"/>
      <w:ind w:left="220"/>
    </w:pPr>
    <w:rPr>
      <w:rFonts w:eastAsiaTheme="minorEastAsia" w:cs="Times New Roman"/>
    </w:rPr>
  </w:style>
  <w:style w:type="paragraph" w:styleId="T1">
    <w:name w:val="toc 1"/>
    <w:basedOn w:val="Normal"/>
    <w:next w:val="Normal"/>
    <w:autoRedefine/>
    <w:uiPriority w:val="39"/>
    <w:unhideWhenUsed/>
    <w:rsid w:val="00300674"/>
    <w:pPr>
      <w:spacing w:after="100"/>
    </w:pPr>
    <w:rPr>
      <w:rFonts w:eastAsiaTheme="minorEastAsia" w:cs="Times New Roman"/>
    </w:rPr>
  </w:style>
  <w:style w:type="paragraph" w:styleId="T3">
    <w:name w:val="toc 3"/>
    <w:basedOn w:val="Normal"/>
    <w:next w:val="Normal"/>
    <w:autoRedefine/>
    <w:uiPriority w:val="39"/>
    <w:unhideWhenUsed/>
    <w:rsid w:val="00300674"/>
    <w:pPr>
      <w:spacing w:after="100"/>
      <w:ind w:left="440"/>
    </w:pPr>
    <w:rPr>
      <w:rFonts w:eastAsiaTheme="minorEastAsia" w:cs="Times New Roman"/>
    </w:rPr>
  </w:style>
  <w:style w:type="character" w:styleId="Kpr">
    <w:name w:val="Hyperlink"/>
    <w:basedOn w:val="VarsaylanParagrafYazTipi"/>
    <w:uiPriority w:val="99"/>
    <w:unhideWhenUsed/>
    <w:rsid w:val="00300674"/>
    <w:rPr>
      <w:color w:val="0563C1" w:themeColor="hyperlink"/>
      <w:u w:val="single"/>
    </w:rPr>
  </w:style>
  <w:style w:type="paragraph" w:styleId="AralkYok">
    <w:name w:val="No Spacing"/>
    <w:link w:val="AralkYokChar"/>
    <w:uiPriority w:val="1"/>
    <w:qFormat/>
    <w:rsid w:val="00586193"/>
    <w:pPr>
      <w:spacing w:after="0" w:line="240" w:lineRule="auto"/>
    </w:pPr>
    <w:rPr>
      <w:rFonts w:eastAsiaTheme="minorEastAsia"/>
    </w:rPr>
  </w:style>
  <w:style w:type="character" w:customStyle="1" w:styleId="AralkYokChar">
    <w:name w:val="Aralık Yok Char"/>
    <w:basedOn w:val="VarsaylanParagrafYazTipi"/>
    <w:link w:val="AralkYok"/>
    <w:uiPriority w:val="1"/>
    <w:rsid w:val="00586193"/>
    <w:rPr>
      <w:rFonts w:eastAsiaTheme="minorEastAsia"/>
    </w:rPr>
  </w:style>
  <w:style w:type="paragraph" w:customStyle="1" w:styleId="TableParagraph">
    <w:name w:val="Table Paragraph"/>
    <w:basedOn w:val="Normal"/>
    <w:uiPriority w:val="1"/>
    <w:qFormat/>
    <w:rsid w:val="00FD714A"/>
    <w:pPr>
      <w:widowControl w:val="0"/>
      <w:spacing w:before="68" w:after="0" w:line="240" w:lineRule="auto"/>
      <w:ind w:left="199" w:right="196"/>
      <w:jc w:val="center"/>
    </w:pPr>
    <w:rPr>
      <w:rFonts w:ascii="Tahoma" w:eastAsia="Tahoma" w:hAnsi="Tahoma" w:cs="Tahoma"/>
    </w:rPr>
  </w:style>
  <w:style w:type="character" w:styleId="AklamaBavurusu">
    <w:name w:val="annotation reference"/>
    <w:basedOn w:val="VarsaylanParagrafYazTipi"/>
    <w:uiPriority w:val="99"/>
    <w:semiHidden/>
    <w:unhideWhenUsed/>
    <w:rsid w:val="0004333E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04333E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04333E"/>
    <w:rPr>
      <w:sz w:val="20"/>
      <w:szCs w:val="20"/>
      <w:lang w:val="tr-TR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04333E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04333E"/>
    <w:rPr>
      <w:b/>
      <w:bCs/>
      <w:sz w:val="20"/>
      <w:szCs w:val="20"/>
      <w:lang w:val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0433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4333E"/>
    <w:rPr>
      <w:rFonts w:ascii="Segoe UI" w:hAnsi="Segoe UI" w:cs="Segoe UI"/>
      <w:sz w:val="18"/>
      <w:szCs w:val="18"/>
      <w:lang w:val="tr-TR"/>
    </w:rPr>
  </w:style>
  <w:style w:type="table" w:styleId="ListeTablo3-Vurgu3">
    <w:name w:val="List Table 3 Accent 3"/>
    <w:basedOn w:val="NormalTablo"/>
    <w:uiPriority w:val="48"/>
    <w:rsid w:val="00DB2DBB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14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vrimk\Documents\Custom%20Office%20Templates\&#304;SG&#199;-K%20Template%20-%20Dikey%20Yen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CA3C06-F238-44FD-85E9-0751A69A1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İSGÇ-K Template - Dikey Yeni.dotx</Template>
  <TotalTime>2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Özüm Evrim Kop</dc:creator>
  <cp:lastModifiedBy>Oğuzhan Kaya</cp:lastModifiedBy>
  <cp:revision>4</cp:revision>
  <cp:lastPrinted>2024-10-14T06:51:00Z</cp:lastPrinted>
  <dcterms:created xsi:type="dcterms:W3CDTF">2025-04-15T08:03:00Z</dcterms:created>
  <dcterms:modified xsi:type="dcterms:W3CDTF">2026-02-10T12:49:00Z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23e9d32-ecc1-45f1-9812-ace57c8ce872_ActionId">
    <vt:lpwstr>5a3ec210-3911-4e36-b925-3235ad48e918</vt:lpwstr>
  </property>
  <property fmtid="{D5CDD505-2E9C-101B-9397-08002B2CF9AE}" pid="3" name="MSIP_Label_323e9d32-ecc1-45f1-9812-ace57c8ce872_ContentBits">
    <vt:lpwstr>0</vt:lpwstr>
  </property>
  <property fmtid="{D5CDD505-2E9C-101B-9397-08002B2CF9AE}" pid="4" name="MSIP_Label_323e9d32-ecc1-45f1-9812-ace57c8ce872_Enabled">
    <vt:lpwstr>true</vt:lpwstr>
  </property>
  <property fmtid="{D5CDD505-2E9C-101B-9397-08002B2CF9AE}" pid="5" name="MSIP_Label_323e9d32-ecc1-45f1-9812-ace57c8ce872_Method">
    <vt:lpwstr>Privileged</vt:lpwstr>
  </property>
  <property fmtid="{D5CDD505-2E9C-101B-9397-08002B2CF9AE}" pid="6" name="MSIP_Label_323e9d32-ecc1-45f1-9812-ace57c8ce872_Name">
    <vt:lpwstr>Şirket İçi</vt:lpwstr>
  </property>
  <property fmtid="{D5CDD505-2E9C-101B-9397-08002B2CF9AE}" pid="7" name="MSIP_Label_323e9d32-ecc1-45f1-9812-ace57c8ce872_SetDate">
    <vt:lpwstr>2024-07-09T08:06:17Z</vt:lpwstr>
  </property>
  <property fmtid="{D5CDD505-2E9C-101B-9397-08002B2CF9AE}" pid="8" name="MSIP_Label_323e9d32-ecc1-45f1-9812-ace57c8ce872_SiteId">
    <vt:lpwstr>bb921106-c510-4198-a2d7-c4509b08ed00</vt:lpwstr>
  </property>
  <property fmtid="{D5CDD505-2E9C-101B-9397-08002B2CF9AE}" pid="9" name="GrammarlyDocumentId">
    <vt:lpwstr>7179f52b132be318594772e950a434417eca12a70c75df936c1334a9c78b36bc</vt:lpwstr>
  </property>
</Properties>
</file>